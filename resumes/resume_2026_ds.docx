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Luigui Gallardo-Becerra</w:t>
        <w:tab/>
        <w:t>Data Scientist &amp; Bioinformatician</w:t>
      </w:r>
    </w:p>
    <w:p>
      <w:pPr>
        <w:pStyle w:val="Subtitle"/>
      </w:pPr>
      <w:r>
        <w:t>+1 619 602 0725 | luiguimichelgallardo@gmail.com | www.lmgb.xyz | github: LuiguiGallardo | linkedin: luiguigallardo</w:t>
      </w:r>
    </w:p>
    <w:p>
      <w:pPr>
        <w:pStyle w:val="Heading1"/>
      </w:pPr>
      <w:r>
        <w:t xml:space="preserve"> Career Summary</w:t>
      </w:r>
    </w:p>
    <w:p>
      <w:pPr/>
      <w:r>
        <w:t>Data Scientist with 6+ years of experience in bioinformatics, machine learning, and large-scale data analysis. Proven track record in developing predictive models, implementing automated pipelines, and extracting insights from complex biological datasets. Published author with 14 peer-reviewed publications in computational biology.</w:t>
      </w:r>
    </w:p>
    <w:p>
      <w:pPr>
        <w:pStyle w:val="Heading1"/>
      </w:pPr>
      <w:r>
        <w:t xml:space="preserve"> Experience</w:t>
      </w:r>
    </w:p>
    <w:p>
      <w:pPr>
        <w:pStyle w:val="Heading2"/>
      </w:pPr>
      <w:r>
        <w:t>STEM Python Expert (Chemistry and Biology) | Mercor</w:t>
        <w:tab/>
        <w:t>April 2025 - Present</w:t>
      </w:r>
    </w:p>
    <w:p>
      <w:pPr>
        <w:pStyle w:val="ListBullet"/>
      </w:pPr>
      <w:r>
        <w:t>Designed and solved complex coding challenges to benchmark and compare Large Language Model (LLM) outputs, verifying the soundness of their logical reasoning.</w:t>
      </w:r>
    </w:p>
    <w:p>
      <w:pPr>
        <w:pStyle w:val="ListBullet"/>
      </w:pPr>
      <w:r>
        <w:t>Evaluated and debugged AI-generated Python code across STEM domains to ensure correctness, optimal performance, and adherence to industry best practices.</w:t>
      </w:r>
    </w:p>
    <w:p>
      <w:pPr>
        <w:pStyle w:val="ListBullet"/>
      </w:pPr>
      <w:r>
        <w:t>Conducted reinforcement learning from human feedback by annotating, ranking, and correcting model responses to produce high-quality datasets for AI training.</w:t>
      </w:r>
    </w:p>
    <w:p>
      <w:pPr>
        <w:pStyle w:val="Heading2"/>
      </w:pPr>
      <w:r>
        <w:t>Graduate Research Assistant (Data Science &amp; Bioinformatics) | Institute of Biotechnology, UNAM</w:t>
        <w:tab/>
        <w:t>January 2019 - July 2025</w:t>
      </w:r>
    </w:p>
    <w:p>
      <w:pPr>
        <w:pStyle w:val="ListBullet"/>
      </w:pPr>
      <w:r>
        <w:t>Analyzed metagenomic and transcriptomic datasets to obtain novel biological insights.</w:t>
      </w:r>
    </w:p>
    <w:p>
      <w:pPr>
        <w:pStyle w:val="ListBullet"/>
      </w:pPr>
      <w:r>
        <w:t>Conducted statistical analyses and feature engineering to identify biomarkers in complex biological datasets.</w:t>
      </w:r>
    </w:p>
    <w:p>
      <w:pPr>
        <w:pStyle w:val="ListBullet"/>
      </w:pPr>
      <w:r>
        <w:t>Created reproducible bioinformatics pipelines using Nextflow and Snakemake for automated data processing.</w:t>
      </w:r>
    </w:p>
    <w:p>
      <w:pPr>
        <w:pStyle w:val="ListBullet"/>
      </w:pPr>
      <w:r>
        <w:t>Designed and managed high-performance computing (HPC) workflows for large-scale genomic analysis.</w:t>
      </w:r>
    </w:p>
    <w:p>
      <w:pPr>
        <w:pStyle w:val="Heading2"/>
      </w:pPr>
      <w:r>
        <w:t>Data Engineer | Appen</w:t>
        <w:tab/>
        <w:t>October 2016 - December 2018</w:t>
      </w:r>
    </w:p>
    <w:p>
      <w:pPr>
        <w:pStyle w:val="ListBullet"/>
      </w:pPr>
      <w:r>
        <w:t>Preprocessed and analyzed large-scale datasets for machine learning projects.</w:t>
      </w:r>
    </w:p>
    <w:p>
      <w:pPr>
        <w:pStyle w:val="ListBullet"/>
      </w:pPr>
      <w:r>
        <w:t>Implemented SQL-based ETL pipelines for data integration and automated reporting.</w:t>
      </w:r>
    </w:p>
    <w:p>
      <w:pPr>
        <w:pStyle w:val="ListBullet"/>
      </w:pPr>
      <w:r>
        <w:t>Automated data collection workflows using Python and Bash.</w:t>
      </w:r>
    </w:p>
    <w:p>
      <w:pPr/>
      <w:r>
        <w:t>&lt;!--</w:t>
      </w:r>
    </w:p>
    <w:p>
      <w:pPr>
        <w:pStyle w:val="Heading2"/>
      </w:pPr>
      <w:r>
        <w:t>Software Engineer (Internship) | Dept. of Computer Science, CUCEI</w:t>
        <w:tab/>
        <w:t>January 2016 - July 2016</w:t>
      </w:r>
    </w:p>
    <w:p>
      <w:pPr>
        <w:pStyle w:val="ListBullet"/>
      </w:pPr>
      <w:r>
        <w:t>Developed a cloud-deployed web application using ASP.NET Core for patient record management, contributing to both backend and frontend development.</w:t>
      </w:r>
    </w:p>
    <w:p>
      <w:pPr/>
      <w:r>
        <w:t>--&gt;</w:t>
      </w:r>
    </w:p>
    <w:p>
      <w:pPr>
        <w:pStyle w:val="Heading1"/>
      </w:pPr>
      <w:r>
        <w:t xml:space="preserve"> Education</w:t>
      </w:r>
    </w:p>
    <w:p>
      <w:pPr>
        <w:pStyle w:val="Heading2"/>
      </w:pPr>
      <w:r>
        <w:t>Ph.D. in Computational Biology | National Autonomous University of Mexico (UNAM) | Mexico City, Mexico</w:t>
        <w:tab/>
        <w:t>January 2019 - July 2025</w:t>
      </w:r>
    </w:p>
    <w:p>
      <w:pPr>
        <w:pStyle w:val="Heading2"/>
      </w:pPr>
      <w:r>
        <w:t>Master of Science in Computational Biology | National Autonomous University of Mexico (UNAM) | Mexico City, Mexico</w:t>
        <w:tab/>
        <w:t>August 2016 - January 2019</w:t>
      </w:r>
    </w:p>
    <w:p>
      <w:pPr>
        <w:pStyle w:val="Heading2"/>
      </w:pPr>
      <w:r>
        <w:t>Bachelor of Science in Molecular Biology | University of Guadalajara (UDG) | Guadalajara, Mexico</w:t>
        <w:tab/>
        <w:t>August 2012 - January 2016</w:t>
      </w:r>
    </w:p>
    <w:p>
      <w:pPr>
        <w:pStyle w:val="Heading1"/>
      </w:pPr>
      <w:r>
        <w:t xml:space="preserve"> Key Skills</w:t>
      </w:r>
    </w:p>
    <w:p>
      <w:pPr>
        <w:pStyle w:val="ListBullet"/>
      </w:pPr>
      <w:r/>
      <w:r>
        <w:rPr>
          <w:b/>
        </w:rPr>
        <w:t>Programming &amp; Data Science</w:t>
      </w:r>
      <w:r>
        <w:t>: Python, R, SQL, Bash, Machine Learning, Statistical Analysis, Data Visualization</w:t>
      </w:r>
    </w:p>
    <w:p>
      <w:pPr>
        <w:pStyle w:val="ListBullet"/>
      </w:pPr>
      <w:r/>
      <w:r>
        <w:rPr>
          <w:b/>
        </w:rPr>
        <w:t>Big Data &amp; Cloud</w:t>
      </w:r>
      <w:r>
        <w:t>: HPC, Docker, Apache Spark, AWS, ETL Pipelines, Database Management</w:t>
      </w:r>
    </w:p>
    <w:p>
      <w:pPr>
        <w:pStyle w:val="ListBullet"/>
      </w:pPr>
      <w:r/>
      <w:r>
        <w:rPr>
          <w:b/>
        </w:rPr>
        <w:t>Tools &amp; Frameworks</w:t>
      </w:r>
      <w:r>
        <w:t>: Jupyter, RStudio, Git, Django, React, Shiny, TensorFlow, scikit-learn</w:t>
      </w:r>
    </w:p>
    <w:p>
      <w:pPr>
        <w:pStyle w:val="ListBullet"/>
      </w:pPr>
      <w:r/>
      <w:r>
        <w:rPr>
          <w:b/>
        </w:rPr>
        <w:t>Soft Skills</w:t>
      </w:r>
      <w:r>
        <w:t>: Problem-solving, Team collaboration, Project management, Scientific communication</w:t>
      </w:r>
    </w:p>
    <w:p>
      <w:pPr>
        <w:pStyle w:val="ListBullet"/>
      </w:pPr>
      <w:r/>
      <w:r>
        <w:rPr>
          <w:b/>
        </w:rPr>
        <w:t>Languages</w:t>
      </w:r>
      <w:r>
        <w:t>: English (Full professional proficiency), Spanish (native)</w:t>
      </w:r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CA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54CA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10444"/>
    <w:rsid w:val="009645A0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3270"/>
  <w15:chartTrackingRefBased/>
  <w15:docId w15:val="{45B0030A-D604-7E45-A7A9-4409F8D9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luigui/Library/Containers/com.microsoft.Word/Data/Library/Application%20Support/Microsoft/Office/16.0/DTS/Search/%7b029A6CBA-0D7A-774D-AF16-C8F2B77B1284%7dtf77796399_win32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2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Luigui Gallardo</dc:creator>
  <cp:keywords/>
  <dc:description/>
  <cp:lastModifiedBy>Luigui Gallardo</cp:lastModifiedBy>
  <cp:revision>1</cp:revision>
  <cp:lastPrinted>2022-09-27T08:21:00Z</cp:lastPrinted>
  <dcterms:created xsi:type="dcterms:W3CDTF">2026-05-28T19:55:00Z</dcterms:created>
  <dcterms:modified xsi:type="dcterms:W3CDTF">2026-05-28T19:58:00Z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